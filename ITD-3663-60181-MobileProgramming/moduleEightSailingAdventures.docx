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1992323879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75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923071732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0-28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October 28, 2018</w:t>
          </w:r>
        </w:sdtContent>
      </w:sdt>
    </w:p>
    <w:p>
      <w:pPr>
        <w:pStyle w:val="Normal"/>
        <w:rPr/>
      </w:pPr>
      <w:r>
        <w:rPr/>
        <w:t xml:space="preserve">Gradebook Comments: </w:t>
      </w:r>
      <w:sdt>
        <w:sdtPr>
          <w:id w:val="1444307226"/>
        </w:sdtPr>
        <w:sdtContent>
          <w:r>
            <w:rPr>
              <w:rStyle w:val="PlaceholderText"/>
              <w:color w:val="548DD4" w:themeColor="text2" w:themeTint="99"/>
            </w:rPr>
            <w:t>good start, project not complete.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Eight Sailing Adventures</w:t>
      </w:r>
    </w:p>
    <w:p>
      <w:pPr>
        <w:pStyle w:val="Normal"/>
        <w:spacing w:lineRule="auto" w:line="480"/>
        <w:rPr/>
      </w:pPr>
      <w:r>
        <w:rPr/>
        <w:drawing>
          <wp:inline distT="0" distB="8890" distL="0" distR="0">
            <wp:extent cx="5943600" cy="475361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No option for honey comb exists here. I will continue without it and hope it doesn’t bite me later.</w:t>
      </w:r>
    </w:p>
    <w:p>
      <w:pPr>
        <w:pStyle w:val="Normal"/>
        <w:spacing w:lineRule="auto" w:line="480"/>
        <w:rPr/>
      </w:pPr>
      <w:r>
        <w:rPr/>
        <w:drawing>
          <wp:inline distT="0" distB="5715" distL="0" distR="0">
            <wp:extent cx="5943600" cy="38423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3175" distL="0" distR="0">
            <wp:extent cx="5943600" cy="418782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1905" distL="0" distR="0">
            <wp:extent cx="5943600" cy="42271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7992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Couldn’t get any new images so I couldn’t select lollipop. 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533390" cy="36576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83095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83159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5080" distL="0" distR="0">
            <wp:extent cx="5943600" cy="382397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7620" distL="0" distR="0">
            <wp:extent cx="5943600" cy="382143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461809672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38491079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1506750034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glossaryDocument" Target="glossary/document.xml"/><Relationship Id="rId19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4A7480"/>
    <w:rsid w:val="0071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4F2CC-DE4C-4A8B-84F2-C400C86BB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71</TotalTime>
  <Application>LibreOffice/6.1.1.2$Windows_X86_64 LibreOffice_project/5d19a1bfa650b796764388cd8b33a5af1f5baa1b</Application>
  <Pages>6</Pages>
  <Words>75</Words>
  <Characters>353</Characters>
  <CharactersWithSpaces>427</CharactersWithSpaces>
  <Paragraphs>23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2018-10-29T04:16:00Z</dcterms:created>
  <dc:creator>Strother, Jim</dc:creator>
  <dc:description/>
  <dc:language>en-US</dc:language>
  <cp:lastModifiedBy/>
  <cp:lastPrinted>2002-09-09T14:16:00Z</cp:lastPrinted>
  <dcterms:modified xsi:type="dcterms:W3CDTF">2018-12-12T23:00:57Z</dcterms:modified>
  <cp:revision>4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