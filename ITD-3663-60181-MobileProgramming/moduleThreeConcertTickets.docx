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057010838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764532081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09-23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September 23, 2018</w:t>
          </w:r>
        </w:sdtContent>
      </w:sdt>
    </w:p>
    <w:p>
      <w:pPr>
        <w:pStyle w:val="Normal"/>
        <w:rPr/>
      </w:pPr>
      <w:r>
        <w:rPr/>
        <w:t>Gradebook Comments:</w:t>
      </w:r>
      <w:sdt>
        <w:sdtPr>
          <w:id w:val="250891445"/>
        </w:sdtPr>
        <w:sdtContent>
          <w:r>
            <w:rPr>
              <w:rStyle w:val="PlaceholderText"/>
              <w:color w:val="548DD4" w:themeColor="text2" w:themeTint="99"/>
            </w:rPr>
            <w:t xml:space="preserve"> app looks great, I will be wanting more screenshots showing your progress on future projects.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3 Concert Tickets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9655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8890" distL="0" distR="0">
            <wp:extent cx="5943600" cy="397256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1270" distL="0" distR="0">
            <wp:extent cx="5943600" cy="396113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9433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97129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This step seemed a little different from what was shown in the book but I think it is to be expected that updated software happens so often there is no way this could match exactly the book. The prompt property wasn’t there so I just skipped it. Also the dialog option was set by default. Maybe they realized the most frequently used options should just be default.</w:t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8890" distL="0" distR="0">
            <wp:extent cx="5943600" cy="39725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97129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Got a warning here, </w:t>
      </w:r>
    </w:p>
    <w:p>
      <w:pPr>
        <w:pStyle w:val="Normal"/>
        <w:spacing w:lineRule="auto" w:line="480"/>
        <w:rPr/>
      </w:pPr>
      <w:r>
        <w:rPr/>
        <w:drawing>
          <wp:inline distT="0" distB="8255" distL="0" distR="0">
            <wp:extent cx="5943600" cy="79184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About concatenating text displayed with setText. Will ignore for now.</w:t>
      </w:r>
    </w:p>
    <w:p>
      <w:pPr>
        <w:pStyle w:val="Normal"/>
        <w:spacing w:lineRule="auto" w:line="480"/>
        <w:rPr/>
      </w:pPr>
      <w:r>
        <w:rPr/>
        <w:drawing>
          <wp:inline distT="0" distB="7620" distL="0" distR="0">
            <wp:extent cx="5943600" cy="591693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spacing w:lineRule="auto" w:line="480"/>
        <w:rPr/>
      </w:pPr>
      <w:r>
        <w:rPr/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391554286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596258501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6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913931448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413B6"/>
    <w:rsid w:val="00497C50"/>
    <w:rsid w:val="0071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99A89-5939-4769-A4F0-D3222975A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230</TotalTime>
  <Application>LibreOffice/6.1.1.2$Windows_X86_64 LibreOffice_project/5d19a1bfa650b796764388cd8b33a5af1f5baa1b</Application>
  <Pages>6</Pages>
  <Words>137</Words>
  <Characters>647</Characters>
  <CharactersWithSpaces>782</CharactersWithSpaces>
  <Paragraphs>23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2018-09-22T23:55:00Z</dcterms:created>
  <dc:creator>Strother, Jim</dc:creator>
  <dc:description/>
  <dc:language>en-US</dc:language>
  <cp:lastModifiedBy/>
  <cp:lastPrinted>2002-09-09T14:16:00Z</cp:lastPrinted>
  <dcterms:modified xsi:type="dcterms:W3CDTF">2018-12-12T22:58:44Z</dcterms:modified>
  <cp:revision>12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