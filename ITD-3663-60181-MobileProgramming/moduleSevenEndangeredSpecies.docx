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905154117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100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64242503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0-21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October 21, 2018</w:t>
          </w:r>
        </w:sdtContent>
      </w:sdt>
    </w:p>
    <w:p>
      <w:pPr>
        <w:pStyle w:val="Normal"/>
        <w:rPr/>
      </w:pPr>
      <w:r>
        <w:rPr/>
        <w:t xml:space="preserve">Gradebook Comments:  </w:t>
      </w:r>
      <w:sdt>
        <w:sdtPr>
          <w:id w:val="2085382422"/>
        </w:sdtPr>
        <w:sdtContent>
          <w:r>
            <w:rPr>
              <w:rStyle w:val="PlaceholderText"/>
              <w:color w:val="548DD4" w:themeColor="text2" w:themeTint="99"/>
            </w:rPr>
            <w:t>looks good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Seven Endangered Species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28606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280289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607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2540" distL="0" distR="0">
            <wp:extent cx="5943600" cy="35217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After the code is entered, I just have to go the views and add margins so that they don’t overlap each other.</w:t>
      </w:r>
    </w:p>
    <w:p>
      <w:pPr>
        <w:pStyle w:val="Normal"/>
        <w:spacing w:lineRule="auto" w:line="480"/>
        <w:rPr/>
      </w:pPr>
      <w:r>
        <w:rPr/>
        <w:drawing>
          <wp:inline distT="0" distB="7620" distL="0" distR="0">
            <wp:extent cx="5943600" cy="675513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The app works as expected, but I did have to add a left margin padding to the gridView in order for it to be centered. </w:t>
      </w:r>
    </w:p>
    <w:p>
      <w:pPr>
        <w:pStyle w:val="Normal"/>
        <w:spacing w:lineRule="auto" w:line="480"/>
        <w:rPr/>
      </w:pPr>
      <w:r>
        <w:rPr/>
        <w:drawing>
          <wp:inline distT="0" distB="6985" distL="0" distR="0">
            <wp:extent cx="5943600" cy="679386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5715" distL="0" distR="0">
            <wp:extent cx="5943600" cy="660463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This one shows the Toast message working as expected as well as the photo change. </w:t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6676022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039101563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1458474884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glossaryDocument" Target="glossary/document.xml"/><Relationship Id="rId16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67405C"/>
    <w:rsid w:val="0071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1C768-5545-4511-AE75-4CD92DF62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68</TotalTime>
  <Application>LibreOffice/6.1.1.2$Windows_X86_64 LibreOffice_project/5d19a1bfa650b796764388cd8b33a5af1f5baa1b</Application>
  <Pages>6</Pages>
  <Words>105</Words>
  <Characters>453</Characters>
  <CharactersWithSpaces>558</CharactersWithSpaces>
  <Paragraphs>21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2018-10-22T04:05:00Z</dcterms:created>
  <dc:creator>Strother, Jim</dc:creator>
  <dc:description/>
  <dc:language>en-US</dc:language>
  <cp:lastModifiedBy/>
  <cp:lastPrinted>2002-09-09T14:16:00Z</cp:lastPrinted>
  <dcterms:modified xsi:type="dcterms:W3CDTF">2018-12-12T23:00:34Z</dcterms:modified>
  <cp:revision>5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